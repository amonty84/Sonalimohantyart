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A687F" w14:textId="77777777" w:rsidR="00202962" w:rsidRDefault="00B14057" w:rsidP="00202962">
      <w:pPr>
        <w:spacing w:after="120"/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7456" behindDoc="1" locked="1" layoutInCell="1" allowOverlap="1" wp14:anchorId="69F11A7A" wp14:editId="32437FCC">
                <wp:simplePos x="0" y="0"/>
                <wp:positionH relativeFrom="page">
                  <wp:align>left</wp:align>
                </wp:positionH>
                <wp:positionV relativeFrom="paragraph">
                  <wp:posOffset>-457200</wp:posOffset>
                </wp:positionV>
                <wp:extent cx="2626360" cy="10058400"/>
                <wp:effectExtent l="0" t="0" r="2540" b="0"/>
                <wp:wrapNone/>
                <wp:docPr id="3" name="Group 3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6360" cy="10058400"/>
                          <a:chOff x="-600892" y="-15243"/>
                          <a:chExt cx="2596515" cy="10060219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-600892" y="-15243"/>
                            <a:ext cx="2596515" cy="10060219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Freeform 3" descr="Header accent box"/>
                        <wps:cNvSpPr>
                          <a:spLocks/>
                        </wps:cNvSpPr>
                        <wps:spPr bwMode="auto">
                          <a:xfrm>
                            <a:off x="0" y="-15243"/>
                            <a:ext cx="998474" cy="1306522"/>
                          </a:xfrm>
                          <a:custGeom>
                            <a:avLst/>
                            <a:gdLst>
                              <a:gd name="T0" fmla="*/ 0 w 1506"/>
                              <a:gd name="T1" fmla="*/ 2757 h 2757"/>
                              <a:gd name="T2" fmla="*/ 1505 w 1506"/>
                              <a:gd name="T3" fmla="*/ 2757 h 2757"/>
                              <a:gd name="T4" fmla="*/ 1505 w 1506"/>
                              <a:gd name="T5" fmla="*/ 0 h 2757"/>
                              <a:gd name="T6" fmla="*/ 0 w 1506"/>
                              <a:gd name="T7" fmla="*/ 0 h 2757"/>
                              <a:gd name="T8" fmla="*/ 0 w 1506"/>
                              <a:gd name="T9" fmla="*/ 2757 h 2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06" h="2757">
                                <a:moveTo>
                                  <a:pt x="0" y="2757"/>
                                </a:moveTo>
                                <a:lnTo>
                                  <a:pt x="1505" y="2757"/>
                                </a:lnTo>
                                <a:lnTo>
                                  <a:pt x="15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A0A09A" id="Group 3" o:spid="_x0000_s1026" alt="Decorative" style="position:absolute;margin-left:0;margin-top:-36pt;width:206.8pt;height:11in;z-index:-251649024;mso-position-horizontal:left;mso-position-horizontal-relative:page;mso-width-relative:margin;mso-height-relative:margin" coordorigin="-6008,-152" coordsize="25965,100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">
                <v:rect id="Rectangle 2" o:spid="_x0000_s1027" style="position:absolute;left:-6008;top:-152;width:25964;height:100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" fillcolor="#d14140 [3204]" stroked="f" strokeweight="1pt"/>
                <v:shape id="Freeform 3" o:spid="_x0000_s1028" alt="Header accent box" style="position:absolute;top:-152;width:9984;height:13064;visibility:visible;mso-wrap-style:square;v-text-anchor:top" coordsize="1506,2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" path="m,2757r1505,l1505,,,,,2757xe" fillcolor="white [3212]" stroked="f">
                  <v:path arrowok="t" o:connecttype="custom" o:connectlocs="0,1306522;997811,1306522;997811,0;0,0;0,1306522" o:connectangles="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4792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Caption w:val="Layout table"/>
      </w:tblPr>
      <w:tblGrid>
        <w:gridCol w:w="2497"/>
        <w:gridCol w:w="867"/>
        <w:gridCol w:w="2306"/>
        <w:gridCol w:w="4681"/>
      </w:tblGrid>
      <w:tr w:rsidR="00B14057" w:rsidRPr="0085363C" w14:paraId="239CCADA" w14:textId="77777777" w:rsidTr="0026294A">
        <w:trPr>
          <w:trHeight w:val="891"/>
          <w:jc w:val="center"/>
        </w:trPr>
        <w:tc>
          <w:tcPr>
            <w:tcW w:w="2497" w:type="dxa"/>
          </w:tcPr>
          <w:p w14:paraId="2217A901" w14:textId="0B3634FC" w:rsidR="00B14057" w:rsidRPr="001B04C7" w:rsidRDefault="004941BB" w:rsidP="004941BB">
            <w:pPr>
              <w:pStyle w:val="Title"/>
              <w:ind w:left="0"/>
            </w:pPr>
            <w:r>
              <w:t>Logo&gt;</w:t>
            </w:r>
          </w:p>
        </w:tc>
        <w:tc>
          <w:tcPr>
            <w:tcW w:w="867" w:type="dxa"/>
          </w:tcPr>
          <w:p w14:paraId="00BB4F2D" w14:textId="77777777" w:rsidR="00B14057" w:rsidRPr="002139DC" w:rsidRDefault="00B14057" w:rsidP="00B14057"/>
        </w:tc>
        <w:tc>
          <w:tcPr>
            <w:tcW w:w="6987" w:type="dxa"/>
            <w:gridSpan w:val="2"/>
          </w:tcPr>
          <w:p w14:paraId="2CD93396" w14:textId="327A5D44" w:rsidR="00B14057" w:rsidRPr="00E70BE7" w:rsidRDefault="004941BB" w:rsidP="00480010">
            <w:pPr>
              <w:pStyle w:val="Subtitle"/>
            </w:pPr>
            <w:r>
              <w:t>Sonali Mohanty</w:t>
            </w:r>
          </w:p>
        </w:tc>
      </w:tr>
      <w:tr w:rsidR="004941BB" w:rsidRPr="0085363C" w14:paraId="64CD03F9" w14:textId="77777777" w:rsidTr="000C1B95">
        <w:trPr>
          <w:gridAfter w:val="2"/>
          <w:wAfter w:w="6987" w:type="dxa"/>
          <w:trHeight w:val="1467"/>
          <w:jc w:val="center"/>
        </w:trPr>
        <w:tc>
          <w:tcPr>
            <w:tcW w:w="2497" w:type="dxa"/>
          </w:tcPr>
          <w:p w14:paraId="511EC581" w14:textId="77777777" w:rsidR="004941BB" w:rsidRDefault="004941BB" w:rsidP="00B14057"/>
        </w:tc>
        <w:tc>
          <w:tcPr>
            <w:tcW w:w="867" w:type="dxa"/>
          </w:tcPr>
          <w:p w14:paraId="248BBFD1" w14:textId="77777777" w:rsidR="004941BB" w:rsidRPr="002139DC" w:rsidRDefault="004941BB" w:rsidP="00B14057"/>
        </w:tc>
      </w:tr>
      <w:tr w:rsidR="007A6A88" w:rsidRPr="00F079F2" w14:paraId="3F33DF1D" w14:textId="77777777" w:rsidTr="004941BB">
        <w:trPr>
          <w:trHeight w:val="216"/>
          <w:jc w:val="center"/>
        </w:trPr>
        <w:tc>
          <w:tcPr>
            <w:tcW w:w="2497" w:type="dxa"/>
            <w:vMerge w:val="restart"/>
          </w:tcPr>
          <w:p w14:paraId="281E475E" w14:textId="77777777" w:rsidR="007A6A88" w:rsidRPr="007A6A88" w:rsidRDefault="00CD5B4A" w:rsidP="0026294A">
            <w:pPr>
              <w:pStyle w:val="Heading1Alt"/>
              <w:rPr>
                <w:lang w:val="fr-FR"/>
              </w:rPr>
            </w:pPr>
            <w:sdt>
              <w:sdtPr>
                <w:id w:val="1088579672"/>
                <w:placeholder>
                  <w:docPart w:val="EFA787DDFA444D57A0CC6EA3DDB848C8"/>
                </w:placeholder>
                <w:temporary/>
                <w:showingPlcHdr/>
                <w15:appearance w15:val="hidden"/>
              </w:sdtPr>
              <w:sdtEndPr/>
              <w:sdtContent>
                <w:r w:rsidR="007A6A88" w:rsidRPr="007A6A88">
                  <w:rPr>
                    <w:lang w:val="fr-FR"/>
                  </w:rPr>
                  <w:t>Location</w:t>
                </w:r>
              </w:sdtContent>
            </w:sdt>
          </w:p>
          <w:p w14:paraId="2CA4A7CF" w14:textId="7134F41F" w:rsidR="007A6A88" w:rsidRPr="007A6A88" w:rsidRDefault="004941BB" w:rsidP="007A6A88">
            <w:pPr>
              <w:pStyle w:val="Whitetext"/>
            </w:pPr>
            <w:r>
              <w:t>NJ, USA</w:t>
            </w:r>
          </w:p>
          <w:p w14:paraId="43C66EB1" w14:textId="77777777" w:rsidR="007A6A88" w:rsidRPr="007A6A88" w:rsidRDefault="007A6A88" w:rsidP="00D73605">
            <w:pPr>
              <w:pStyle w:val="Whitetext"/>
              <w:rPr>
                <w:lang w:val="fr-FR"/>
              </w:rPr>
            </w:pPr>
          </w:p>
          <w:p w14:paraId="2E914283" w14:textId="77777777" w:rsidR="007A6A88" w:rsidRPr="007A6A88" w:rsidRDefault="007A6A88" w:rsidP="00B14057">
            <w:pPr>
              <w:pStyle w:val="Heading1Alt"/>
              <w:rPr>
                <w:lang w:val="fr-FR"/>
              </w:rPr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2A3E0B70" wp14:editId="29498B46">
                      <wp:extent cx="932688" cy="9144"/>
                      <wp:effectExtent l="0" t="0" r="0" b="0"/>
                      <wp:docPr id="4" name="Rectangle 4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2688" cy="914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00A3149" id="Rectangle 4" o:spid="_x0000_s1026" alt="Decorative" style="width:73.45pt;height: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" fillcolor="white [3212]" stroked="f" strokeweight="1pt">
                      <w10:anchorlock/>
                    </v:rect>
                  </w:pict>
                </mc:Fallback>
              </mc:AlternateContent>
            </w:r>
          </w:p>
          <w:p w14:paraId="15B156A3" w14:textId="77777777" w:rsidR="007A6A88" w:rsidRPr="007A6A88" w:rsidRDefault="007A6A88" w:rsidP="00B14057">
            <w:pPr>
              <w:pStyle w:val="Heading1Alt"/>
              <w:rPr>
                <w:lang w:val="fr-FR"/>
              </w:rPr>
            </w:pPr>
          </w:p>
          <w:p w14:paraId="4F5563C9" w14:textId="77777777" w:rsidR="007A6A88" w:rsidRPr="007A6A88" w:rsidRDefault="00CD5B4A" w:rsidP="00B14057">
            <w:pPr>
              <w:pStyle w:val="Heading1Alt"/>
              <w:rPr>
                <w:rFonts w:ascii="Gill Sans MT" w:hAnsi="Gill Sans MT"/>
                <w:szCs w:val="24"/>
                <w:lang w:val="fr-FR"/>
              </w:rPr>
            </w:pPr>
            <w:sdt>
              <w:sdtPr>
                <w:id w:val="-835920303"/>
                <w:placeholder>
                  <w:docPart w:val="FB94A65F2F274536B5973F0B47888CA3"/>
                </w:placeholder>
                <w:temporary/>
                <w:showingPlcHdr/>
                <w15:appearance w15:val="hidden"/>
              </w:sdtPr>
              <w:sdtEndPr/>
              <w:sdtContent>
                <w:r w:rsidR="007A6A88" w:rsidRPr="007A6A88">
                  <w:rPr>
                    <w:lang w:val="fr-FR"/>
                  </w:rPr>
                  <w:t>Phone</w:t>
                </w:r>
              </w:sdtContent>
            </w:sdt>
          </w:p>
          <w:p w14:paraId="19E1F52E" w14:textId="643A5977" w:rsidR="007A6A88" w:rsidRPr="007A6A88" w:rsidRDefault="004941BB" w:rsidP="007A6A88">
            <w:pPr>
              <w:pStyle w:val="Whitetext"/>
            </w:pPr>
            <w:r>
              <w:t>(856)9002684</w:t>
            </w:r>
          </w:p>
          <w:p w14:paraId="0C87B36A" w14:textId="77777777" w:rsidR="007A6A88" w:rsidRPr="007A6A88" w:rsidRDefault="007A6A88" w:rsidP="00D73605">
            <w:pPr>
              <w:pStyle w:val="Whitetext"/>
              <w:rPr>
                <w:lang w:val="fr-FR"/>
              </w:rPr>
            </w:pPr>
          </w:p>
          <w:p w14:paraId="4CFAAAD8" w14:textId="77777777" w:rsidR="007A6A88" w:rsidRPr="007A6A88" w:rsidRDefault="007A6A88" w:rsidP="00D73605">
            <w:pPr>
              <w:pStyle w:val="Heading1Alt"/>
              <w:rPr>
                <w:lang w:val="fr-FR" w:eastAsia="zh-CN"/>
              </w:rPr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0570D021" wp14:editId="53ED3158">
                      <wp:extent cx="932688" cy="9144"/>
                      <wp:effectExtent l="0" t="0" r="0" b="0"/>
                      <wp:docPr id="9" name="Rectangle 9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2688" cy="914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11723C9" id="Rectangle 9" o:spid="_x0000_s1026" alt="Decorative" style="width:73.45pt;height: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" fillcolor="white [3212]" stroked="f" strokeweight="1pt">
                      <w10:anchorlock/>
                    </v:rect>
                  </w:pict>
                </mc:Fallback>
              </mc:AlternateContent>
            </w:r>
          </w:p>
          <w:p w14:paraId="4779094B" w14:textId="77777777" w:rsidR="007A6A88" w:rsidRPr="007A6A88" w:rsidRDefault="007A6A88" w:rsidP="00D73605">
            <w:pPr>
              <w:pStyle w:val="Heading1Alt"/>
              <w:rPr>
                <w:lang w:val="fr-FR" w:eastAsia="zh-CN"/>
              </w:rPr>
            </w:pPr>
          </w:p>
          <w:p w14:paraId="09666082" w14:textId="77777777" w:rsidR="007A6A88" w:rsidRPr="007A6A88" w:rsidRDefault="00CD5B4A" w:rsidP="0026294A">
            <w:pPr>
              <w:pStyle w:val="Heading1Alt"/>
              <w:rPr>
                <w:lang w:val="fr-FR"/>
              </w:rPr>
            </w:pPr>
            <w:sdt>
              <w:sdtPr>
                <w:id w:val="-1437366797"/>
                <w:placeholder>
                  <w:docPart w:val="6429DD8EF3374F1AB7AFB61A4C51EB56"/>
                </w:placeholder>
                <w:temporary/>
                <w:showingPlcHdr/>
                <w15:appearance w15:val="hidden"/>
              </w:sdtPr>
              <w:sdtEndPr/>
              <w:sdtContent>
                <w:r w:rsidR="007A6A88" w:rsidRPr="007A6A88">
                  <w:rPr>
                    <w:lang w:val="fr-FR"/>
                  </w:rPr>
                  <w:t>Email</w:t>
                </w:r>
              </w:sdtContent>
            </w:sdt>
          </w:p>
          <w:p w14:paraId="37912209" w14:textId="1305FD5B" w:rsidR="007A6A88" w:rsidRPr="007A6A88" w:rsidRDefault="004941BB" w:rsidP="007A6A88">
            <w:pPr>
              <w:pStyle w:val="Whitetext"/>
            </w:pPr>
            <w:r>
              <w:t>sonalimohantyart@gmail.com</w:t>
            </w:r>
          </w:p>
          <w:p w14:paraId="55D37FB2" w14:textId="77777777" w:rsidR="007A6A88" w:rsidRPr="007A6A88" w:rsidRDefault="007A6A88" w:rsidP="00D73605">
            <w:pPr>
              <w:pStyle w:val="Whitetext"/>
              <w:rPr>
                <w:lang w:val="fr-FR"/>
              </w:rPr>
            </w:pPr>
          </w:p>
          <w:p w14:paraId="2DD6B3FF" w14:textId="77777777" w:rsidR="007A6A88" w:rsidRPr="007A6A88" w:rsidRDefault="007A6A88" w:rsidP="00D73605">
            <w:pPr>
              <w:pStyle w:val="Heading1Alt"/>
              <w:rPr>
                <w:lang w:val="fr-FR" w:eastAsia="zh-CN"/>
              </w:rPr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4D8ACF04" wp14:editId="6134A252">
                      <wp:extent cx="932688" cy="9144"/>
                      <wp:effectExtent l="0" t="0" r="0" b="0"/>
                      <wp:docPr id="10" name="Rectangle 10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2688" cy="914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0D94449" id="Rectangle 10" o:spid="_x0000_s1026" alt="Decorative" style="width:73.45pt;height: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" fillcolor="white [3212]" stroked="f" strokeweight="1pt">
                      <w10:anchorlock/>
                    </v:rect>
                  </w:pict>
                </mc:Fallback>
              </mc:AlternateContent>
            </w:r>
          </w:p>
          <w:p w14:paraId="20C3F96F" w14:textId="77777777" w:rsidR="007A6A88" w:rsidRPr="007A6A88" w:rsidRDefault="007A6A88" w:rsidP="00D73605">
            <w:pPr>
              <w:pStyle w:val="Heading1Alt"/>
              <w:rPr>
                <w:lang w:val="fr-FR" w:eastAsia="zh-CN"/>
              </w:rPr>
            </w:pPr>
          </w:p>
          <w:p w14:paraId="1944C8DB" w14:textId="77777777" w:rsidR="007A6A88" w:rsidRPr="007A6A88" w:rsidRDefault="00CD5B4A" w:rsidP="0026294A">
            <w:pPr>
              <w:pStyle w:val="Heading1Alt"/>
              <w:rPr>
                <w:lang w:val="fr-FR"/>
              </w:rPr>
            </w:pPr>
            <w:sdt>
              <w:sdtPr>
                <w:id w:val="1546721293"/>
                <w:placeholder>
                  <w:docPart w:val="202D1A6EE65D4F469656F8F4026D4816"/>
                </w:placeholder>
                <w:temporary/>
                <w:showingPlcHdr/>
                <w15:appearance w15:val="hidden"/>
              </w:sdtPr>
              <w:sdtEndPr/>
              <w:sdtContent>
                <w:r w:rsidR="007A6A88" w:rsidRPr="007A6A88">
                  <w:rPr>
                    <w:lang w:val="fr-FR"/>
                  </w:rPr>
                  <w:t>Website</w:t>
                </w:r>
              </w:sdtContent>
            </w:sdt>
          </w:p>
          <w:p w14:paraId="7EDA2F81" w14:textId="18182D4B" w:rsidR="007A6A88" w:rsidRPr="007A6A88" w:rsidRDefault="004941BB" w:rsidP="007A6A88">
            <w:pPr>
              <w:pStyle w:val="Whitetext"/>
            </w:pPr>
            <w:r>
              <w:t>&lt;WIP&gt;</w:t>
            </w:r>
          </w:p>
        </w:tc>
        <w:tc>
          <w:tcPr>
            <w:tcW w:w="867" w:type="dxa"/>
            <w:vMerge w:val="restart"/>
          </w:tcPr>
          <w:p w14:paraId="135D5FAD" w14:textId="77777777" w:rsidR="007A6A88" w:rsidRPr="007A6A88" w:rsidRDefault="007A6A88" w:rsidP="00B14057">
            <w:pPr>
              <w:rPr>
                <w:lang w:val="fr-FR"/>
              </w:rPr>
            </w:pPr>
          </w:p>
        </w:tc>
        <w:tc>
          <w:tcPr>
            <w:tcW w:w="2306" w:type="dxa"/>
            <w:vMerge w:val="restart"/>
          </w:tcPr>
          <w:p w14:paraId="002C3469" w14:textId="7936F5DE" w:rsidR="007A6A88" w:rsidRPr="004941BB" w:rsidRDefault="004941BB" w:rsidP="00E25F83">
            <w:pPr>
              <w:pStyle w:val="Heading1"/>
              <w:rPr>
                <w:sz w:val="24"/>
                <w:szCs w:val="24"/>
              </w:rPr>
            </w:pPr>
            <w:r w:rsidRPr="004941BB">
              <w:rPr>
                <w:sz w:val="40"/>
                <w:szCs w:val="40"/>
              </w:rPr>
              <w:t>About Me</w:t>
            </w:r>
          </w:p>
        </w:tc>
        <w:tc>
          <w:tcPr>
            <w:tcW w:w="4681" w:type="dxa"/>
            <w:tcBorders>
              <w:bottom w:val="single" w:sz="12" w:space="0" w:color="auto"/>
            </w:tcBorders>
          </w:tcPr>
          <w:p w14:paraId="3AE35B57" w14:textId="77777777" w:rsidR="007A6A88" w:rsidRPr="004941BB" w:rsidRDefault="007A6A88" w:rsidP="0026294A">
            <w:pPr>
              <w:pStyle w:val="Heading1"/>
              <w:rPr>
                <w:b w:val="0"/>
                <w:bCs w:val="0"/>
                <w:sz w:val="14"/>
                <w:szCs w:val="14"/>
              </w:rPr>
            </w:pPr>
          </w:p>
        </w:tc>
      </w:tr>
      <w:tr w:rsidR="007A6A88" w:rsidRPr="00F079F2" w14:paraId="438D3987" w14:textId="77777777" w:rsidTr="004941BB">
        <w:trPr>
          <w:trHeight w:val="216"/>
          <w:jc w:val="center"/>
        </w:trPr>
        <w:tc>
          <w:tcPr>
            <w:tcW w:w="2497" w:type="dxa"/>
            <w:vMerge/>
          </w:tcPr>
          <w:p w14:paraId="440340D7" w14:textId="77777777" w:rsidR="007A6A88" w:rsidRDefault="007A6A88" w:rsidP="0026294A">
            <w:pPr>
              <w:pStyle w:val="Heading1Alt"/>
            </w:pPr>
          </w:p>
        </w:tc>
        <w:tc>
          <w:tcPr>
            <w:tcW w:w="867" w:type="dxa"/>
            <w:vMerge/>
          </w:tcPr>
          <w:p w14:paraId="4BDB41C2" w14:textId="77777777" w:rsidR="007A6A88" w:rsidRPr="007A6A88" w:rsidRDefault="007A6A88" w:rsidP="00B14057">
            <w:pPr>
              <w:rPr>
                <w:lang w:val="fr-FR"/>
              </w:rPr>
            </w:pPr>
          </w:p>
        </w:tc>
        <w:tc>
          <w:tcPr>
            <w:tcW w:w="2306" w:type="dxa"/>
            <w:vMerge/>
          </w:tcPr>
          <w:p w14:paraId="35769E85" w14:textId="77777777" w:rsidR="007A6A88" w:rsidRPr="004941BB" w:rsidRDefault="007A6A88" w:rsidP="0026294A">
            <w:pPr>
              <w:pStyle w:val="Heading1"/>
              <w:rPr>
                <w:sz w:val="24"/>
                <w:szCs w:val="24"/>
              </w:rPr>
            </w:pPr>
          </w:p>
        </w:tc>
        <w:tc>
          <w:tcPr>
            <w:tcW w:w="4681" w:type="dxa"/>
            <w:tcBorders>
              <w:top w:val="single" w:sz="12" w:space="0" w:color="auto"/>
            </w:tcBorders>
          </w:tcPr>
          <w:p w14:paraId="22AC3580" w14:textId="77777777" w:rsidR="007A6A88" w:rsidRPr="007A6A88" w:rsidRDefault="007A6A88" w:rsidP="0026294A">
            <w:pPr>
              <w:pStyle w:val="Heading1"/>
              <w:rPr>
                <w:sz w:val="14"/>
                <w:szCs w:val="14"/>
                <w:lang w:val="en-AU" w:eastAsia="en-AU"/>
              </w:rPr>
            </w:pPr>
          </w:p>
        </w:tc>
      </w:tr>
      <w:tr w:rsidR="007A6A88" w:rsidRPr="00D05881" w14:paraId="10A263C0" w14:textId="77777777" w:rsidTr="007A6A88">
        <w:trPr>
          <w:trHeight w:val="6192"/>
          <w:jc w:val="center"/>
        </w:trPr>
        <w:tc>
          <w:tcPr>
            <w:tcW w:w="2497" w:type="dxa"/>
            <w:vMerge/>
          </w:tcPr>
          <w:p w14:paraId="1BE4DB91" w14:textId="77777777" w:rsidR="007A6A88" w:rsidRPr="00F079F2" w:rsidRDefault="007A6A88" w:rsidP="0026294A">
            <w:pPr>
              <w:pStyle w:val="Whitetext"/>
              <w:rPr>
                <w:rFonts w:ascii="Georgia" w:hAnsi="Georg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867" w:type="dxa"/>
            <w:vMerge/>
          </w:tcPr>
          <w:p w14:paraId="35C81641" w14:textId="77777777" w:rsidR="007A6A88" w:rsidRPr="00F079F2" w:rsidRDefault="007A6A88" w:rsidP="0026294A">
            <w:pPr>
              <w:widowControl w:val="0"/>
              <w:autoSpaceDE w:val="0"/>
              <w:autoSpaceDN w:val="0"/>
              <w:adjustRightInd w:val="0"/>
              <w:rPr>
                <w:rFonts w:ascii="Georgia" w:eastAsia="Times New Roman" w:hAnsi="Georgia" w:cs="Georgia"/>
                <w:sz w:val="16"/>
              </w:rPr>
            </w:pPr>
          </w:p>
        </w:tc>
        <w:tc>
          <w:tcPr>
            <w:tcW w:w="6987" w:type="dxa"/>
            <w:gridSpan w:val="2"/>
          </w:tcPr>
          <w:p w14:paraId="10A95C40" w14:textId="22250A55" w:rsidR="004941BB" w:rsidRPr="004941BB" w:rsidRDefault="004941BB" w:rsidP="004941B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  <w:lang w:eastAsia="zh-CN"/>
              </w:rPr>
            </w:pPr>
            <w:r w:rsidRPr="004941BB">
              <w:rPr>
                <w:b/>
                <w:bCs/>
                <w:sz w:val="24"/>
                <w:szCs w:val="24"/>
                <w:lang w:eastAsia="zh-CN"/>
              </w:rPr>
              <w:t>I am an engineer by education, or painting and IT professional by occupation but an artist by choice. I think I spent most of my engineering days painting or thinking about painting. But as in most cases, life took over and I lost touch with the brush.</w:t>
            </w:r>
          </w:p>
          <w:p w14:paraId="139A9B45" w14:textId="77777777" w:rsidR="004941BB" w:rsidRPr="004941BB" w:rsidRDefault="004941BB" w:rsidP="004941B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  <w:lang w:eastAsia="zh-CN"/>
              </w:rPr>
            </w:pPr>
          </w:p>
          <w:p w14:paraId="4C44C855" w14:textId="67DFB1D2" w:rsidR="004941BB" w:rsidRPr="004941BB" w:rsidRDefault="004941BB" w:rsidP="004941B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  <w:lang w:eastAsia="zh-CN"/>
              </w:rPr>
            </w:pPr>
            <w:r w:rsidRPr="004941BB">
              <w:rPr>
                <w:b/>
                <w:bCs/>
                <w:sz w:val="24"/>
                <w:szCs w:val="24"/>
                <w:lang w:eastAsia="zh-CN"/>
              </w:rPr>
              <w:t>So,</w:t>
            </w:r>
            <w:r w:rsidRPr="004941BB">
              <w:rPr>
                <w:b/>
                <w:bCs/>
                <w:sz w:val="24"/>
                <w:szCs w:val="24"/>
                <w:lang w:eastAsia="zh-CN"/>
              </w:rPr>
              <w:t xml:space="preserve"> when I became a mother, my life changed in more ways </w:t>
            </w:r>
            <w:r w:rsidRPr="004941BB">
              <w:rPr>
                <w:b/>
                <w:bCs/>
                <w:sz w:val="24"/>
                <w:szCs w:val="24"/>
                <w:lang w:eastAsia="zh-CN"/>
              </w:rPr>
              <w:t>than I</w:t>
            </w:r>
            <w:r w:rsidRPr="004941BB">
              <w:rPr>
                <w:b/>
                <w:bCs/>
                <w:sz w:val="24"/>
                <w:szCs w:val="24"/>
                <w:lang w:eastAsia="zh-CN"/>
              </w:rPr>
              <w:t xml:space="preserve"> imagined. I rediscovered my love for painting and soon I was back </w:t>
            </w:r>
            <w:r w:rsidRPr="004941BB">
              <w:rPr>
                <w:b/>
                <w:bCs/>
                <w:sz w:val="24"/>
                <w:szCs w:val="24"/>
                <w:lang w:eastAsia="zh-CN"/>
              </w:rPr>
              <w:t>on</w:t>
            </w:r>
            <w:r w:rsidRPr="004941BB">
              <w:rPr>
                <w:b/>
                <w:bCs/>
                <w:sz w:val="24"/>
                <w:szCs w:val="24"/>
                <w:lang w:eastAsia="zh-CN"/>
              </w:rPr>
              <w:t xml:space="preserve"> the drawing board at every possible chance. I got my first break </w:t>
            </w:r>
            <w:proofErr w:type="gramStart"/>
            <w:r w:rsidRPr="004941BB">
              <w:rPr>
                <w:b/>
                <w:bCs/>
                <w:sz w:val="24"/>
                <w:szCs w:val="24"/>
                <w:lang w:eastAsia="zh-CN"/>
              </w:rPr>
              <w:t>by</w:t>
            </w:r>
            <w:proofErr w:type="gramEnd"/>
            <w:r w:rsidRPr="004941BB">
              <w:rPr>
                <w:b/>
                <w:bCs/>
                <w:sz w:val="24"/>
                <w:szCs w:val="24"/>
                <w:lang w:eastAsia="zh-CN"/>
              </w:rPr>
              <w:t xml:space="preserve"> </w:t>
            </w:r>
            <w:r w:rsidRPr="004941BB">
              <w:rPr>
                <w:b/>
                <w:bCs/>
                <w:sz w:val="24"/>
                <w:szCs w:val="24"/>
                <w:lang w:eastAsia="zh-CN"/>
              </w:rPr>
              <w:t>an a</w:t>
            </w:r>
            <w:r w:rsidRPr="004941BB">
              <w:rPr>
                <w:b/>
                <w:bCs/>
                <w:sz w:val="24"/>
                <w:szCs w:val="24"/>
                <w:lang w:eastAsia="zh-CN"/>
              </w:rPr>
              <w:t xml:space="preserve">rt gallery set up by an old friend, and she helped me understand what it means to be a professional artist. I exhibited in various restaurants, shows and events and was also featured in the upcoming artist section in Better Interior Magazine in November 2010. My painting career took off slowly and I got a lot of traction through my </w:t>
            </w:r>
            <w:r w:rsidRPr="004941BB">
              <w:rPr>
                <w:b/>
                <w:bCs/>
                <w:sz w:val="24"/>
                <w:szCs w:val="24"/>
                <w:lang w:eastAsia="zh-CN"/>
              </w:rPr>
              <w:t>Facebook</w:t>
            </w:r>
            <w:r w:rsidRPr="004941BB">
              <w:rPr>
                <w:b/>
                <w:bCs/>
                <w:sz w:val="24"/>
                <w:szCs w:val="24"/>
                <w:lang w:eastAsia="zh-CN"/>
              </w:rPr>
              <w:t xml:space="preserve"> art page.  My career got its biggest boost when an established art gallery in Singapore decided to take a chance on a self-taught artist.</w:t>
            </w:r>
          </w:p>
          <w:p w14:paraId="02395AC1" w14:textId="77777777" w:rsidR="004941BB" w:rsidRPr="004941BB" w:rsidRDefault="004941BB" w:rsidP="004941B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  <w:lang w:eastAsia="zh-CN"/>
              </w:rPr>
            </w:pPr>
          </w:p>
          <w:p w14:paraId="05C650DB" w14:textId="72D92078" w:rsidR="004941BB" w:rsidRPr="004941BB" w:rsidRDefault="004941BB" w:rsidP="004941B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  <w:lang w:eastAsia="zh-CN"/>
              </w:rPr>
            </w:pPr>
            <w:r w:rsidRPr="004941BB">
              <w:rPr>
                <w:b/>
                <w:bCs/>
                <w:sz w:val="24"/>
                <w:szCs w:val="24"/>
                <w:lang w:eastAsia="zh-CN"/>
              </w:rPr>
              <w:t xml:space="preserve">I don’t know if it would have helped me as an artist to get a formal </w:t>
            </w:r>
            <w:r w:rsidRPr="004941BB">
              <w:rPr>
                <w:b/>
                <w:bCs/>
                <w:sz w:val="24"/>
                <w:szCs w:val="24"/>
                <w:lang w:eastAsia="zh-CN"/>
              </w:rPr>
              <w:t>education,</w:t>
            </w:r>
            <w:r w:rsidRPr="004941BB">
              <w:rPr>
                <w:b/>
                <w:bCs/>
                <w:sz w:val="24"/>
                <w:szCs w:val="24"/>
                <w:lang w:eastAsia="zh-CN"/>
              </w:rPr>
              <w:t xml:space="preserve"> but the process of learning makes me very excited and keeps me motivated. I experiment a lot with texture</w:t>
            </w:r>
            <w:r w:rsidRPr="004941BB">
              <w:rPr>
                <w:b/>
                <w:bCs/>
                <w:sz w:val="24"/>
                <w:szCs w:val="24"/>
                <w:lang w:eastAsia="zh-CN"/>
              </w:rPr>
              <w:t>s</w:t>
            </w:r>
            <w:r w:rsidRPr="004941BB">
              <w:rPr>
                <w:b/>
                <w:bCs/>
                <w:sz w:val="24"/>
                <w:szCs w:val="24"/>
                <w:lang w:eastAsia="zh-CN"/>
              </w:rPr>
              <w:t xml:space="preserve"> and techniques and everything around me inspires me to interpret it in my own unique way. </w:t>
            </w:r>
          </w:p>
          <w:p w14:paraId="24188B39" w14:textId="7A449F65" w:rsidR="004941BB" w:rsidRPr="004941BB" w:rsidRDefault="004941BB" w:rsidP="004941B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  <w:lang w:eastAsia="zh-CN"/>
              </w:rPr>
            </w:pPr>
            <w:r w:rsidRPr="004941BB">
              <w:rPr>
                <w:b/>
                <w:bCs/>
                <w:sz w:val="24"/>
                <w:szCs w:val="24"/>
                <w:lang w:eastAsia="zh-CN"/>
              </w:rPr>
              <w:t xml:space="preserve">I totally believe in the words by Ella Fitzgerald “Just don’t give up trying to do what you really want to do. Where there is love and inspiration, I don’t think you can go wrong.” I love what I </w:t>
            </w:r>
            <w:r w:rsidRPr="004941BB">
              <w:rPr>
                <w:b/>
                <w:bCs/>
                <w:sz w:val="24"/>
                <w:szCs w:val="24"/>
                <w:lang w:eastAsia="zh-CN"/>
              </w:rPr>
              <w:t>do,</w:t>
            </w:r>
            <w:r w:rsidRPr="004941BB">
              <w:rPr>
                <w:b/>
                <w:bCs/>
                <w:sz w:val="24"/>
                <w:szCs w:val="24"/>
                <w:lang w:eastAsia="zh-CN"/>
              </w:rPr>
              <w:t xml:space="preserve"> and every new painting inspires me to learn and do better.</w:t>
            </w:r>
          </w:p>
          <w:p w14:paraId="071A224C" w14:textId="412056A9" w:rsidR="007A6A88" w:rsidRPr="004941BB" w:rsidRDefault="007A6A88" w:rsidP="004941BB">
            <w:pPr>
              <w:pStyle w:val="SkillsBullets"/>
              <w:numPr>
                <w:ilvl w:val="0"/>
                <w:numId w:val="0"/>
              </w:numPr>
              <w:ind w:left="720"/>
              <w:rPr>
                <w:sz w:val="24"/>
                <w:szCs w:val="24"/>
              </w:rPr>
            </w:pPr>
          </w:p>
        </w:tc>
      </w:tr>
      <w:tr w:rsidR="004941BB" w:rsidRPr="00F079F2" w14:paraId="2AAA08C5" w14:textId="77777777" w:rsidTr="00E25F83">
        <w:trPr>
          <w:gridAfter w:val="2"/>
          <w:wAfter w:w="6987" w:type="dxa"/>
          <w:trHeight w:val="232"/>
          <w:jc w:val="center"/>
        </w:trPr>
        <w:tc>
          <w:tcPr>
            <w:tcW w:w="2497" w:type="dxa"/>
            <w:vMerge/>
          </w:tcPr>
          <w:p w14:paraId="40D981AF" w14:textId="77777777" w:rsidR="004941BB" w:rsidRPr="00B52F75" w:rsidRDefault="004941BB" w:rsidP="0026294A">
            <w:pPr>
              <w:pStyle w:val="Whitetext"/>
            </w:pPr>
          </w:p>
        </w:tc>
        <w:tc>
          <w:tcPr>
            <w:tcW w:w="867" w:type="dxa"/>
            <w:vMerge/>
          </w:tcPr>
          <w:p w14:paraId="7350F49B" w14:textId="77777777" w:rsidR="004941BB" w:rsidRPr="00F079F2" w:rsidRDefault="004941BB" w:rsidP="0026294A">
            <w:pPr>
              <w:widowControl w:val="0"/>
              <w:autoSpaceDE w:val="0"/>
              <w:autoSpaceDN w:val="0"/>
              <w:adjustRightInd w:val="0"/>
              <w:rPr>
                <w:rFonts w:ascii="Georgia" w:eastAsia="Times New Roman" w:hAnsi="Georgia" w:cs="Georgia"/>
                <w:sz w:val="16"/>
              </w:rPr>
            </w:pPr>
          </w:p>
        </w:tc>
      </w:tr>
      <w:tr w:rsidR="004941BB" w:rsidRPr="00F079F2" w14:paraId="74212C13" w14:textId="77777777" w:rsidTr="007A6A88">
        <w:trPr>
          <w:gridAfter w:val="2"/>
          <w:wAfter w:w="6987" w:type="dxa"/>
          <w:trHeight w:val="232"/>
          <w:jc w:val="center"/>
        </w:trPr>
        <w:tc>
          <w:tcPr>
            <w:tcW w:w="2497" w:type="dxa"/>
            <w:vMerge/>
          </w:tcPr>
          <w:p w14:paraId="581F2BAE" w14:textId="77777777" w:rsidR="004941BB" w:rsidRPr="00B52F75" w:rsidRDefault="004941BB" w:rsidP="0026294A">
            <w:pPr>
              <w:pStyle w:val="Whitetext"/>
            </w:pPr>
          </w:p>
        </w:tc>
        <w:tc>
          <w:tcPr>
            <w:tcW w:w="867" w:type="dxa"/>
            <w:vMerge/>
          </w:tcPr>
          <w:p w14:paraId="3EDBA24E" w14:textId="77777777" w:rsidR="004941BB" w:rsidRPr="00F079F2" w:rsidRDefault="004941BB" w:rsidP="0026294A">
            <w:pPr>
              <w:widowControl w:val="0"/>
              <w:autoSpaceDE w:val="0"/>
              <w:autoSpaceDN w:val="0"/>
              <w:adjustRightInd w:val="0"/>
              <w:rPr>
                <w:rFonts w:ascii="Georgia" w:eastAsia="Times New Roman" w:hAnsi="Georgia" w:cs="Georgia"/>
                <w:sz w:val="16"/>
              </w:rPr>
            </w:pPr>
          </w:p>
        </w:tc>
      </w:tr>
      <w:tr w:rsidR="004941BB" w:rsidRPr="00F079F2" w14:paraId="646D05BA" w14:textId="77777777" w:rsidTr="007A6A88">
        <w:trPr>
          <w:gridAfter w:val="2"/>
          <w:wAfter w:w="6987" w:type="dxa"/>
          <w:trHeight w:val="576"/>
          <w:jc w:val="center"/>
        </w:trPr>
        <w:tc>
          <w:tcPr>
            <w:tcW w:w="2497" w:type="dxa"/>
            <w:vMerge/>
          </w:tcPr>
          <w:p w14:paraId="37A4BCFB" w14:textId="77777777" w:rsidR="004941BB" w:rsidRPr="00F079F2" w:rsidRDefault="004941BB" w:rsidP="0026294A">
            <w:pPr>
              <w:pStyle w:val="Whitetext"/>
              <w:rPr>
                <w:rFonts w:ascii="Georgia" w:hAnsi="Georg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867" w:type="dxa"/>
            <w:vMerge/>
          </w:tcPr>
          <w:p w14:paraId="45F2A833" w14:textId="77777777" w:rsidR="004941BB" w:rsidRPr="00F079F2" w:rsidRDefault="004941BB" w:rsidP="0026294A">
            <w:pPr>
              <w:widowControl w:val="0"/>
              <w:autoSpaceDE w:val="0"/>
              <w:autoSpaceDN w:val="0"/>
              <w:adjustRightInd w:val="0"/>
              <w:rPr>
                <w:rFonts w:ascii="Georgia" w:eastAsia="Times New Roman" w:hAnsi="Georgia" w:cs="Georgia"/>
                <w:sz w:val="16"/>
              </w:rPr>
            </w:pPr>
          </w:p>
        </w:tc>
      </w:tr>
      <w:tr w:rsidR="004941BB" w:rsidRPr="00F079F2" w14:paraId="35711F93" w14:textId="77777777" w:rsidTr="000C1B95">
        <w:trPr>
          <w:gridAfter w:val="2"/>
          <w:wAfter w:w="6987" w:type="dxa"/>
          <w:trHeight w:val="1350"/>
          <w:jc w:val="center"/>
        </w:trPr>
        <w:tc>
          <w:tcPr>
            <w:tcW w:w="2497" w:type="dxa"/>
            <w:vMerge/>
          </w:tcPr>
          <w:p w14:paraId="45819220" w14:textId="77777777" w:rsidR="004941BB" w:rsidRPr="00F079F2" w:rsidRDefault="004941BB" w:rsidP="0026294A">
            <w:pPr>
              <w:pStyle w:val="Whitetext"/>
              <w:rPr>
                <w:rFonts w:ascii="Georgia" w:hAnsi="Georg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867" w:type="dxa"/>
            <w:vMerge/>
          </w:tcPr>
          <w:p w14:paraId="16CFC280" w14:textId="77777777" w:rsidR="004941BB" w:rsidRPr="00F079F2" w:rsidRDefault="004941BB" w:rsidP="0026294A">
            <w:pPr>
              <w:widowControl w:val="0"/>
              <w:autoSpaceDE w:val="0"/>
              <w:autoSpaceDN w:val="0"/>
              <w:adjustRightInd w:val="0"/>
              <w:rPr>
                <w:rFonts w:ascii="Georgia" w:eastAsia="Times New Roman" w:hAnsi="Georgia" w:cs="Georgia"/>
                <w:sz w:val="16"/>
              </w:rPr>
            </w:pPr>
          </w:p>
        </w:tc>
      </w:tr>
      <w:tr w:rsidR="004941BB" w:rsidRPr="00F079F2" w14:paraId="4CABB8C9" w14:textId="77777777" w:rsidTr="00E25F83">
        <w:trPr>
          <w:gridAfter w:val="2"/>
          <w:wAfter w:w="6987" w:type="dxa"/>
          <w:trHeight w:val="159"/>
          <w:jc w:val="center"/>
        </w:trPr>
        <w:tc>
          <w:tcPr>
            <w:tcW w:w="2497" w:type="dxa"/>
            <w:vMerge/>
          </w:tcPr>
          <w:p w14:paraId="4FD52C69" w14:textId="77777777" w:rsidR="004941BB" w:rsidRPr="00F079F2" w:rsidRDefault="004941BB" w:rsidP="0026294A">
            <w:pPr>
              <w:pStyle w:val="Whitetext"/>
              <w:rPr>
                <w:rFonts w:ascii="Georgia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867" w:type="dxa"/>
            <w:vMerge/>
          </w:tcPr>
          <w:p w14:paraId="4015991A" w14:textId="77777777" w:rsidR="004941BB" w:rsidRPr="00F079F2" w:rsidRDefault="004941BB" w:rsidP="0026294A">
            <w:pPr>
              <w:pStyle w:val="Whitetext"/>
            </w:pPr>
          </w:p>
        </w:tc>
      </w:tr>
      <w:tr w:rsidR="004941BB" w:rsidRPr="00F079F2" w14:paraId="2C23E498" w14:textId="77777777" w:rsidTr="007A6A88">
        <w:trPr>
          <w:gridAfter w:val="2"/>
          <w:wAfter w:w="6987" w:type="dxa"/>
          <w:trHeight w:val="159"/>
          <w:jc w:val="center"/>
        </w:trPr>
        <w:tc>
          <w:tcPr>
            <w:tcW w:w="2497" w:type="dxa"/>
            <w:vMerge/>
          </w:tcPr>
          <w:p w14:paraId="72DCCD7C" w14:textId="77777777" w:rsidR="004941BB" w:rsidRPr="00F079F2" w:rsidRDefault="004941BB" w:rsidP="0026294A">
            <w:pPr>
              <w:pStyle w:val="Whitetext"/>
              <w:rPr>
                <w:rFonts w:ascii="Georgia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867" w:type="dxa"/>
            <w:vMerge/>
          </w:tcPr>
          <w:p w14:paraId="1BC3FF6A" w14:textId="77777777" w:rsidR="004941BB" w:rsidRPr="00F079F2" w:rsidRDefault="004941BB" w:rsidP="0026294A">
            <w:pPr>
              <w:pStyle w:val="Whitetext"/>
            </w:pPr>
          </w:p>
        </w:tc>
      </w:tr>
      <w:tr w:rsidR="004941BB" w:rsidRPr="00D05881" w14:paraId="5573336A" w14:textId="77777777" w:rsidTr="007A6A88">
        <w:trPr>
          <w:gridAfter w:val="2"/>
          <w:wAfter w:w="6987" w:type="dxa"/>
          <w:trHeight w:val="1746"/>
          <w:jc w:val="center"/>
        </w:trPr>
        <w:tc>
          <w:tcPr>
            <w:tcW w:w="2497" w:type="dxa"/>
            <w:vMerge/>
          </w:tcPr>
          <w:p w14:paraId="78056E29" w14:textId="77777777" w:rsidR="004941BB" w:rsidRPr="00D05881" w:rsidRDefault="004941BB" w:rsidP="0026294A">
            <w:pPr>
              <w:pStyle w:val="Whitetext"/>
              <w:rPr>
                <w:rFonts w:ascii="Gill Sans MT" w:hAnsi="Gill Sans MT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867" w:type="dxa"/>
            <w:vMerge/>
          </w:tcPr>
          <w:p w14:paraId="03601E06" w14:textId="77777777" w:rsidR="004941BB" w:rsidRPr="00D05881" w:rsidRDefault="004941BB" w:rsidP="0026294A">
            <w:pPr>
              <w:widowControl w:val="0"/>
              <w:autoSpaceDE w:val="0"/>
              <w:autoSpaceDN w:val="0"/>
              <w:adjustRightInd w:val="0"/>
              <w:rPr>
                <w:rFonts w:ascii="Gill Sans MT" w:eastAsia="Times New Roman" w:hAnsi="Gill Sans MT" w:cs="Georgia"/>
                <w:sz w:val="16"/>
              </w:rPr>
            </w:pPr>
          </w:p>
        </w:tc>
      </w:tr>
    </w:tbl>
    <w:p w14:paraId="3F8845F8" w14:textId="77777777" w:rsidR="0032555D" w:rsidRPr="00D05881" w:rsidRDefault="0032555D" w:rsidP="001C169F">
      <w:pPr>
        <w:rPr>
          <w:rFonts w:ascii="Gill Sans MT" w:hAnsi="Gill Sans MT"/>
        </w:rPr>
      </w:pPr>
    </w:p>
    <w:sectPr w:rsidR="0032555D" w:rsidRPr="00D05881" w:rsidSect="005338EF">
      <w:pgSz w:w="12240" w:h="15840" w:code="1"/>
      <w:pgMar w:top="720" w:right="720" w:bottom="360" w:left="720" w:header="288" w:footer="144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7B012" w14:textId="77777777" w:rsidR="00CD5B4A" w:rsidRDefault="00CD5B4A" w:rsidP="0085363C">
      <w:r>
        <w:separator/>
      </w:r>
    </w:p>
  </w:endnote>
  <w:endnote w:type="continuationSeparator" w:id="0">
    <w:p w14:paraId="7763B6AF" w14:textId="77777777" w:rsidR="00CD5B4A" w:rsidRDefault="00CD5B4A" w:rsidP="0085363C">
      <w:r>
        <w:continuationSeparator/>
      </w:r>
    </w:p>
  </w:endnote>
  <w:endnote w:type="continuationNotice" w:id="1">
    <w:p w14:paraId="701238D4" w14:textId="77777777" w:rsidR="00CD5B4A" w:rsidRDefault="00CD5B4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7FAFDA-3BAF-4FB9-84BE-FAE1896F678E}"/>
    <w:embedBold r:id="rId2" w:fontKey="{DA87C0B8-DBBF-4AC3-BAA0-12389D838E7B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0A03F2C5-0E56-462A-AFB2-16D35C49D3D8}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  <w:embedRegular r:id="rId4" w:fontKey="{13601F15-E25D-446F-8333-4F69D61D8724}"/>
    <w:embedBold r:id="rId5" w:fontKey="{40A39CA8-15FA-438C-9D2D-8D62B26B216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05ABAED4-3286-43FF-BE85-A2C05A88384E}"/>
    <w:embedBold r:id="rId7" w:fontKey="{A564444C-48B1-4155-A533-11758AFF69C7}"/>
    <w:embedItalic r:id="rId8" w:fontKey="{EB7E786A-C304-4E7E-ACF1-32373E4C43A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E4F89B85-654D-4289-9A24-97F02BE3759F}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1EAEB" w14:textId="77777777" w:rsidR="00CD5B4A" w:rsidRDefault="00CD5B4A" w:rsidP="0085363C">
      <w:r>
        <w:separator/>
      </w:r>
    </w:p>
  </w:footnote>
  <w:footnote w:type="continuationSeparator" w:id="0">
    <w:p w14:paraId="704D3725" w14:textId="77777777" w:rsidR="00CD5B4A" w:rsidRDefault="00CD5B4A" w:rsidP="0085363C">
      <w:r>
        <w:continuationSeparator/>
      </w:r>
    </w:p>
  </w:footnote>
  <w:footnote w:type="continuationNotice" w:id="1">
    <w:p w14:paraId="67636969" w14:textId="77777777" w:rsidR="00CD5B4A" w:rsidRDefault="00CD5B4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FB0155B"/>
    <w:multiLevelType w:val="hybridMultilevel"/>
    <w:tmpl w:val="05BA0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51C73"/>
    <w:multiLevelType w:val="hybridMultilevel"/>
    <w:tmpl w:val="64547DA4"/>
    <w:lvl w:ilvl="0" w:tplc="939434E0">
      <w:start w:val="1"/>
      <w:numFmt w:val="bullet"/>
      <w:pStyle w:val="Skills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4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5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6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1C9257B"/>
    <w:multiLevelType w:val="hybridMultilevel"/>
    <w:tmpl w:val="14126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33D22"/>
    <w:multiLevelType w:val="hybridMultilevel"/>
    <w:tmpl w:val="E7B6D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11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4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5" w15:restartNumberingAfterBreak="0">
    <w:nsid w:val="458D6432"/>
    <w:multiLevelType w:val="hybridMultilevel"/>
    <w:tmpl w:val="3942F2A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8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9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67E17886"/>
    <w:multiLevelType w:val="hybridMultilevel"/>
    <w:tmpl w:val="F300F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B070EF"/>
    <w:multiLevelType w:val="hybridMultilevel"/>
    <w:tmpl w:val="C57A5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7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C982D79"/>
    <w:multiLevelType w:val="hybridMultilevel"/>
    <w:tmpl w:val="83EEB3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185219015">
    <w:abstractNumId w:val="16"/>
  </w:num>
  <w:num w:numId="2" w16cid:durableId="342098523">
    <w:abstractNumId w:val="11"/>
  </w:num>
  <w:num w:numId="3" w16cid:durableId="1223178606">
    <w:abstractNumId w:val="20"/>
  </w:num>
  <w:num w:numId="4" w16cid:durableId="2027095956">
    <w:abstractNumId w:val="17"/>
  </w:num>
  <w:num w:numId="5" w16cid:durableId="957954748">
    <w:abstractNumId w:val="18"/>
  </w:num>
  <w:num w:numId="6" w16cid:durableId="1978411612">
    <w:abstractNumId w:val="26"/>
  </w:num>
  <w:num w:numId="7" w16cid:durableId="1223246737">
    <w:abstractNumId w:val="10"/>
  </w:num>
  <w:num w:numId="8" w16cid:durableId="2038895701">
    <w:abstractNumId w:val="14"/>
  </w:num>
  <w:num w:numId="9" w16cid:durableId="1191725747">
    <w:abstractNumId w:val="24"/>
  </w:num>
  <w:num w:numId="10" w16cid:durableId="1301957188">
    <w:abstractNumId w:val="3"/>
  </w:num>
  <w:num w:numId="11" w16cid:durableId="103230216">
    <w:abstractNumId w:val="7"/>
  </w:num>
  <w:num w:numId="12" w16cid:durableId="1891575008">
    <w:abstractNumId w:val="0"/>
  </w:num>
  <w:num w:numId="13" w16cid:durableId="2136672494">
    <w:abstractNumId w:val="4"/>
  </w:num>
  <w:num w:numId="14" w16cid:durableId="1746225499">
    <w:abstractNumId w:val="13"/>
  </w:num>
  <w:num w:numId="15" w16cid:durableId="430468807">
    <w:abstractNumId w:val="12"/>
  </w:num>
  <w:num w:numId="16" w16cid:durableId="630283219">
    <w:abstractNumId w:val="21"/>
  </w:num>
  <w:num w:numId="17" w16cid:durableId="1255170747">
    <w:abstractNumId w:val="5"/>
  </w:num>
  <w:num w:numId="18" w16cid:durableId="1289164881">
    <w:abstractNumId w:val="29"/>
  </w:num>
  <w:num w:numId="19" w16cid:durableId="424503185">
    <w:abstractNumId w:val="25"/>
  </w:num>
  <w:num w:numId="20" w16cid:durableId="2017222962">
    <w:abstractNumId w:val="19"/>
  </w:num>
  <w:num w:numId="21" w16cid:durableId="166791457">
    <w:abstractNumId w:val="27"/>
  </w:num>
  <w:num w:numId="22" w16cid:durableId="1205944313">
    <w:abstractNumId w:val="6"/>
  </w:num>
  <w:num w:numId="23" w16cid:durableId="732125029">
    <w:abstractNumId w:val="22"/>
  </w:num>
  <w:num w:numId="24" w16cid:durableId="501966025">
    <w:abstractNumId w:val="28"/>
  </w:num>
  <w:num w:numId="25" w16cid:durableId="954755777">
    <w:abstractNumId w:val="9"/>
  </w:num>
  <w:num w:numId="26" w16cid:durableId="326444761">
    <w:abstractNumId w:val="23"/>
  </w:num>
  <w:num w:numId="27" w16cid:durableId="332881713">
    <w:abstractNumId w:val="1"/>
  </w:num>
  <w:num w:numId="28" w16cid:durableId="1347903752">
    <w:abstractNumId w:val="8"/>
  </w:num>
  <w:num w:numId="29" w16cid:durableId="566115611">
    <w:abstractNumId w:val="15"/>
  </w:num>
  <w:num w:numId="30" w16cid:durableId="195898866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embedTrueTypeFonts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BB"/>
    <w:rsid w:val="000003AD"/>
    <w:rsid w:val="00005006"/>
    <w:rsid w:val="00040383"/>
    <w:rsid w:val="00040AC6"/>
    <w:rsid w:val="000473E0"/>
    <w:rsid w:val="00052382"/>
    <w:rsid w:val="000527CC"/>
    <w:rsid w:val="00062B92"/>
    <w:rsid w:val="0006568A"/>
    <w:rsid w:val="00076F0F"/>
    <w:rsid w:val="00084253"/>
    <w:rsid w:val="000946A4"/>
    <w:rsid w:val="000C1B95"/>
    <w:rsid w:val="000D1F49"/>
    <w:rsid w:val="00114F7F"/>
    <w:rsid w:val="0011628D"/>
    <w:rsid w:val="00134884"/>
    <w:rsid w:val="0016401A"/>
    <w:rsid w:val="001727CA"/>
    <w:rsid w:val="00185A73"/>
    <w:rsid w:val="00187D40"/>
    <w:rsid w:val="0019660E"/>
    <w:rsid w:val="001B04C7"/>
    <w:rsid w:val="001B15B2"/>
    <w:rsid w:val="001C169F"/>
    <w:rsid w:val="001D6D0A"/>
    <w:rsid w:val="001E33D4"/>
    <w:rsid w:val="001F75D2"/>
    <w:rsid w:val="00202962"/>
    <w:rsid w:val="00202FEB"/>
    <w:rsid w:val="0020364D"/>
    <w:rsid w:val="002139DC"/>
    <w:rsid w:val="00216009"/>
    <w:rsid w:val="00216E4D"/>
    <w:rsid w:val="00223F6C"/>
    <w:rsid w:val="002262C9"/>
    <w:rsid w:val="002336C5"/>
    <w:rsid w:val="00235E00"/>
    <w:rsid w:val="00246839"/>
    <w:rsid w:val="00250099"/>
    <w:rsid w:val="00261E32"/>
    <w:rsid w:val="002666D0"/>
    <w:rsid w:val="00273754"/>
    <w:rsid w:val="002928FB"/>
    <w:rsid w:val="002A62EC"/>
    <w:rsid w:val="002C1B12"/>
    <w:rsid w:val="002C56E6"/>
    <w:rsid w:val="002D39A5"/>
    <w:rsid w:val="002E4E62"/>
    <w:rsid w:val="002E63E8"/>
    <w:rsid w:val="002F5308"/>
    <w:rsid w:val="0032555D"/>
    <w:rsid w:val="00337774"/>
    <w:rsid w:val="00341570"/>
    <w:rsid w:val="0035174C"/>
    <w:rsid w:val="003552CB"/>
    <w:rsid w:val="00357BF9"/>
    <w:rsid w:val="00361691"/>
    <w:rsid w:val="00361E11"/>
    <w:rsid w:val="00376B65"/>
    <w:rsid w:val="00381581"/>
    <w:rsid w:val="0039390A"/>
    <w:rsid w:val="003C7741"/>
    <w:rsid w:val="003E0132"/>
    <w:rsid w:val="003E255B"/>
    <w:rsid w:val="003E6A45"/>
    <w:rsid w:val="003F0847"/>
    <w:rsid w:val="0040090B"/>
    <w:rsid w:val="00400C92"/>
    <w:rsid w:val="00433F80"/>
    <w:rsid w:val="00452971"/>
    <w:rsid w:val="00453566"/>
    <w:rsid w:val="00462A6F"/>
    <w:rsid w:val="0046302A"/>
    <w:rsid w:val="00480010"/>
    <w:rsid w:val="00487D2D"/>
    <w:rsid w:val="004941BB"/>
    <w:rsid w:val="004A3E0B"/>
    <w:rsid w:val="004B1A24"/>
    <w:rsid w:val="004D5D62"/>
    <w:rsid w:val="00505395"/>
    <w:rsid w:val="005112D0"/>
    <w:rsid w:val="005117FD"/>
    <w:rsid w:val="00530CF9"/>
    <w:rsid w:val="00531C1F"/>
    <w:rsid w:val="005338EF"/>
    <w:rsid w:val="00547F68"/>
    <w:rsid w:val="005513D9"/>
    <w:rsid w:val="00552700"/>
    <w:rsid w:val="00553514"/>
    <w:rsid w:val="00577489"/>
    <w:rsid w:val="00577E06"/>
    <w:rsid w:val="005833C3"/>
    <w:rsid w:val="005964DB"/>
    <w:rsid w:val="005A3BF7"/>
    <w:rsid w:val="005A73C1"/>
    <w:rsid w:val="005B35B0"/>
    <w:rsid w:val="005D349D"/>
    <w:rsid w:val="005F0033"/>
    <w:rsid w:val="005F2035"/>
    <w:rsid w:val="005F7990"/>
    <w:rsid w:val="00611618"/>
    <w:rsid w:val="0062173F"/>
    <w:rsid w:val="00632608"/>
    <w:rsid w:val="0063739C"/>
    <w:rsid w:val="00637552"/>
    <w:rsid w:val="0064068F"/>
    <w:rsid w:val="00681E97"/>
    <w:rsid w:val="006A49DC"/>
    <w:rsid w:val="006D0C0A"/>
    <w:rsid w:val="006F7713"/>
    <w:rsid w:val="00712330"/>
    <w:rsid w:val="00716A96"/>
    <w:rsid w:val="007319F7"/>
    <w:rsid w:val="007343D1"/>
    <w:rsid w:val="007520D7"/>
    <w:rsid w:val="00762260"/>
    <w:rsid w:val="00763C21"/>
    <w:rsid w:val="00765AB9"/>
    <w:rsid w:val="00766351"/>
    <w:rsid w:val="0077033A"/>
    <w:rsid w:val="007708F0"/>
    <w:rsid w:val="00770F25"/>
    <w:rsid w:val="00772EE3"/>
    <w:rsid w:val="007918FE"/>
    <w:rsid w:val="007A35A8"/>
    <w:rsid w:val="007A54A6"/>
    <w:rsid w:val="007A6A88"/>
    <w:rsid w:val="007B0A85"/>
    <w:rsid w:val="007C5ECB"/>
    <w:rsid w:val="007C6A52"/>
    <w:rsid w:val="007F4F17"/>
    <w:rsid w:val="00806A2C"/>
    <w:rsid w:val="00813469"/>
    <w:rsid w:val="0082043E"/>
    <w:rsid w:val="00834153"/>
    <w:rsid w:val="00834772"/>
    <w:rsid w:val="0085363C"/>
    <w:rsid w:val="008954EF"/>
    <w:rsid w:val="008C0195"/>
    <w:rsid w:val="008D5B16"/>
    <w:rsid w:val="008E203A"/>
    <w:rsid w:val="00912231"/>
    <w:rsid w:val="0091229C"/>
    <w:rsid w:val="0091349D"/>
    <w:rsid w:val="0091410E"/>
    <w:rsid w:val="00940E73"/>
    <w:rsid w:val="00953E51"/>
    <w:rsid w:val="009749E4"/>
    <w:rsid w:val="0098597D"/>
    <w:rsid w:val="00987A55"/>
    <w:rsid w:val="00991F4B"/>
    <w:rsid w:val="00993F60"/>
    <w:rsid w:val="009A1583"/>
    <w:rsid w:val="009C38A3"/>
    <w:rsid w:val="009C5621"/>
    <w:rsid w:val="009D3230"/>
    <w:rsid w:val="009E1C90"/>
    <w:rsid w:val="009E3F07"/>
    <w:rsid w:val="009F2248"/>
    <w:rsid w:val="009F619A"/>
    <w:rsid w:val="009F6DDE"/>
    <w:rsid w:val="009F7C20"/>
    <w:rsid w:val="00A13462"/>
    <w:rsid w:val="00A2266E"/>
    <w:rsid w:val="00A370A8"/>
    <w:rsid w:val="00A632B2"/>
    <w:rsid w:val="00A65B3F"/>
    <w:rsid w:val="00A77ABB"/>
    <w:rsid w:val="00AD522B"/>
    <w:rsid w:val="00AD5725"/>
    <w:rsid w:val="00AE106F"/>
    <w:rsid w:val="00AF056A"/>
    <w:rsid w:val="00B04190"/>
    <w:rsid w:val="00B14057"/>
    <w:rsid w:val="00B34D8F"/>
    <w:rsid w:val="00B52F75"/>
    <w:rsid w:val="00B62AB7"/>
    <w:rsid w:val="00B65D7E"/>
    <w:rsid w:val="00B76A66"/>
    <w:rsid w:val="00BB1AC0"/>
    <w:rsid w:val="00BB5950"/>
    <w:rsid w:val="00BC4171"/>
    <w:rsid w:val="00BD2739"/>
    <w:rsid w:val="00BD4753"/>
    <w:rsid w:val="00BD5CB1"/>
    <w:rsid w:val="00BE04C2"/>
    <w:rsid w:val="00BE62EE"/>
    <w:rsid w:val="00C003BA"/>
    <w:rsid w:val="00C278FE"/>
    <w:rsid w:val="00C43D41"/>
    <w:rsid w:val="00C4481A"/>
    <w:rsid w:val="00C46878"/>
    <w:rsid w:val="00C75B47"/>
    <w:rsid w:val="00C83343"/>
    <w:rsid w:val="00C94B21"/>
    <w:rsid w:val="00CB4A51"/>
    <w:rsid w:val="00CD4532"/>
    <w:rsid w:val="00CD47B0"/>
    <w:rsid w:val="00CD5B4A"/>
    <w:rsid w:val="00CE2C1C"/>
    <w:rsid w:val="00CE5D60"/>
    <w:rsid w:val="00CE6104"/>
    <w:rsid w:val="00CE7918"/>
    <w:rsid w:val="00CF6676"/>
    <w:rsid w:val="00D05881"/>
    <w:rsid w:val="00D16163"/>
    <w:rsid w:val="00D62C7C"/>
    <w:rsid w:val="00D73605"/>
    <w:rsid w:val="00DB3FAD"/>
    <w:rsid w:val="00DD1D6F"/>
    <w:rsid w:val="00DF100B"/>
    <w:rsid w:val="00E112B8"/>
    <w:rsid w:val="00E136ED"/>
    <w:rsid w:val="00E25E2B"/>
    <w:rsid w:val="00E25F83"/>
    <w:rsid w:val="00E55A25"/>
    <w:rsid w:val="00E57909"/>
    <w:rsid w:val="00E61C09"/>
    <w:rsid w:val="00E70BE7"/>
    <w:rsid w:val="00E77644"/>
    <w:rsid w:val="00E84BB7"/>
    <w:rsid w:val="00EB3B58"/>
    <w:rsid w:val="00EB66B1"/>
    <w:rsid w:val="00EC0F76"/>
    <w:rsid w:val="00EC19CF"/>
    <w:rsid w:val="00EC7359"/>
    <w:rsid w:val="00EE3054"/>
    <w:rsid w:val="00EE3EC6"/>
    <w:rsid w:val="00EE6C6F"/>
    <w:rsid w:val="00EF7D1A"/>
    <w:rsid w:val="00F00606"/>
    <w:rsid w:val="00F01256"/>
    <w:rsid w:val="00F05525"/>
    <w:rsid w:val="00F079F2"/>
    <w:rsid w:val="00F206FB"/>
    <w:rsid w:val="00F478C7"/>
    <w:rsid w:val="00F55F65"/>
    <w:rsid w:val="00F665A0"/>
    <w:rsid w:val="00F97EBC"/>
    <w:rsid w:val="00FC2972"/>
    <w:rsid w:val="00FC7475"/>
    <w:rsid w:val="00FD0662"/>
    <w:rsid w:val="00FE145A"/>
    <w:rsid w:val="00FE78A0"/>
    <w:rsid w:val="5ADB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1B130F"/>
  <w15:chartTrackingRefBased/>
  <w15:docId w15:val="{E9669879-8870-4A2D-B8E4-C0F613D47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8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A88"/>
    <w:pPr>
      <w:spacing w:after="0"/>
    </w:pPr>
    <w:rPr>
      <w:sz w:val="20"/>
    </w:rPr>
  </w:style>
  <w:style w:type="paragraph" w:styleId="Heading1">
    <w:name w:val="heading 1"/>
    <w:basedOn w:val="Normal"/>
    <w:link w:val="Heading1Char"/>
    <w:uiPriority w:val="1"/>
    <w:qFormat/>
    <w:rsid w:val="00E25F83"/>
    <w:pPr>
      <w:widowControl w:val="0"/>
      <w:autoSpaceDE w:val="0"/>
      <w:autoSpaceDN w:val="0"/>
      <w:adjustRightInd w:val="0"/>
      <w:spacing w:before="60"/>
      <w:outlineLvl w:val="0"/>
    </w:pPr>
    <w:rPr>
      <w:rFonts w:asciiTheme="majorHAnsi" w:hAnsiTheme="majorHAnsi"/>
      <w:b/>
      <w:bCs/>
      <w:noProof/>
      <w:szCs w:val="20"/>
    </w:rPr>
  </w:style>
  <w:style w:type="paragraph" w:styleId="Heading2">
    <w:name w:val="heading 2"/>
    <w:basedOn w:val="Normal"/>
    <w:next w:val="Normal"/>
    <w:link w:val="Heading2Char"/>
    <w:uiPriority w:val="1"/>
    <w:qFormat/>
    <w:rsid w:val="007A6A88"/>
    <w:pPr>
      <w:keepNext/>
      <w:spacing w:before="240"/>
      <w:outlineLvl w:val="1"/>
    </w:pPr>
    <w:rPr>
      <w:b/>
      <w:bCs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qFormat/>
    <w:rsid w:val="00246839"/>
    <w:pPr>
      <w:keepNext/>
      <w:spacing w:after="120"/>
      <w:outlineLvl w:val="2"/>
    </w:pPr>
    <w:rPr>
      <w:bCs/>
      <w:color w:val="000000" w:themeColor="text1"/>
      <w:szCs w:val="27"/>
    </w:rPr>
  </w:style>
  <w:style w:type="paragraph" w:styleId="Heading4">
    <w:name w:val="heading 4"/>
    <w:basedOn w:val="Normal"/>
    <w:link w:val="Heading4Ch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Heading5">
    <w:name w:val="heading 5"/>
    <w:basedOn w:val="Heading2"/>
    <w:link w:val="Heading5Ch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/>
      <w:color w:val="4BACC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6D1A1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6D1A1A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25F83"/>
    <w:rPr>
      <w:rFonts w:asciiTheme="majorHAnsi" w:hAnsiTheme="majorHAnsi"/>
      <w:b/>
      <w:bCs/>
      <w:noProof/>
      <w:sz w:val="20"/>
      <w:szCs w:val="20"/>
    </w:rPr>
  </w:style>
  <w:style w:type="character" w:customStyle="1" w:styleId="Hashtag1">
    <w:name w:val="Hashtag1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rsid w:val="007A6A88"/>
    <w:rPr>
      <w:b/>
      <w:bCs/>
      <w:sz w:val="20"/>
      <w:szCs w:val="32"/>
      <w:lang w:eastAsia="zh-CN"/>
    </w:rPr>
  </w:style>
  <w:style w:type="paragraph" w:styleId="NormalIndent">
    <w:name w:val="Normal Indent"/>
    <w:basedOn w:val="Normal"/>
    <w:uiPriority w:val="99"/>
    <w:semiHidden/>
    <w:rsid w:val="000D1F49"/>
    <w:pPr>
      <w:spacing w:before="120"/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rsid w:val="00246839"/>
    <w:rPr>
      <w:bCs/>
      <w:color w:val="000000" w:themeColor="text1"/>
      <w:sz w:val="20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266E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85363C"/>
    <w:pPr>
      <w:tabs>
        <w:tab w:val="center" w:pos="4680"/>
        <w:tab w:val="right" w:pos="9360"/>
      </w:tabs>
    </w:pPr>
    <w:rPr>
      <w:noProof/>
      <w:color w:val="454551" w:themeColor="text2"/>
      <w:sz w:val="16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A2266E"/>
    <w:rPr>
      <w:noProof/>
      <w:color w:val="454551" w:themeColor="text2"/>
      <w:sz w:val="16"/>
      <w:szCs w:val="24"/>
    </w:rPr>
  </w:style>
  <w:style w:type="paragraph" w:styleId="Footer">
    <w:name w:val="footer"/>
    <w:basedOn w:val="Normal"/>
    <w:link w:val="FooterChar"/>
    <w:uiPriority w:val="99"/>
    <w:semiHidden/>
    <w:rsid w:val="0085363C"/>
    <w:pPr>
      <w:tabs>
        <w:tab w:val="center" w:pos="4680"/>
        <w:tab w:val="right" w:pos="9810"/>
      </w:tabs>
    </w:pPr>
    <w:rPr>
      <w:color w:val="8A8A9B" w:themeColor="text2" w:themeTint="99"/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A2266E"/>
    <w:rPr>
      <w:color w:val="8A8A9B" w:themeColor="text2" w:themeTint="99"/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semiHidden/>
    <w:rsid w:val="000D1F49"/>
    <w:rPr>
      <w:color w:val="6B9F25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uiPriority w:val="1"/>
    <w:semiHidden/>
    <w:qFormat/>
    <w:rsid w:val="00A2266E"/>
    <w:pPr>
      <w:widowControl w:val="0"/>
      <w:autoSpaceDE w:val="0"/>
      <w:autoSpaceDN w:val="0"/>
    </w:pPr>
    <w:rPr>
      <w:rFonts w:eastAsia="Calibri" w:cs="Calibri"/>
    </w:rPr>
  </w:style>
  <w:style w:type="paragraph" w:styleId="Title">
    <w:name w:val="Title"/>
    <w:basedOn w:val="Normal"/>
    <w:next w:val="Normal"/>
    <w:link w:val="TitleChar"/>
    <w:uiPriority w:val="10"/>
    <w:qFormat/>
    <w:rsid w:val="001B04C7"/>
    <w:pPr>
      <w:widowControl w:val="0"/>
      <w:kinsoku w:val="0"/>
      <w:overflowPunct w:val="0"/>
      <w:autoSpaceDE w:val="0"/>
      <w:autoSpaceDN w:val="0"/>
      <w:adjustRightInd w:val="0"/>
      <w:spacing w:before="120" w:after="120"/>
      <w:ind w:left="288"/>
    </w:pPr>
    <w:rPr>
      <w:rFonts w:asciiTheme="majorHAnsi" w:eastAsia="Times New Roman" w:hAnsiTheme="majorHAnsi" w:cs="Georgia"/>
      <w:b/>
      <w:bCs/>
      <w:color w:val="D14140" w:themeColor="accent1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1B04C7"/>
    <w:rPr>
      <w:rFonts w:asciiTheme="majorHAnsi" w:eastAsia="Times New Roman" w:hAnsiTheme="majorHAnsi" w:cs="Georgia"/>
      <w:b/>
      <w:bCs/>
      <w:color w:val="D14140" w:themeColor="accent1"/>
      <w:sz w:val="48"/>
      <w:szCs w:val="48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532"/>
    <w:rPr>
      <w:b/>
      <w:sz w:val="25"/>
      <w:szCs w:val="25"/>
    </w:rPr>
  </w:style>
  <w:style w:type="character" w:customStyle="1" w:styleId="Heading5Char">
    <w:name w:val="Heading 5 Char"/>
    <w:basedOn w:val="Heading2Char"/>
    <w:link w:val="Heading5"/>
    <w:uiPriority w:val="1"/>
    <w:semiHidden/>
    <w:rsid w:val="00CD4532"/>
    <w:rPr>
      <w:rFonts w:asciiTheme="majorHAnsi" w:hAnsiTheme="majorHAnsi"/>
      <w:b/>
      <w:bCs/>
      <w:caps/>
      <w:color w:val="4BACC6"/>
      <w:sz w:val="32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532"/>
    <w:rPr>
      <w:rFonts w:asciiTheme="majorHAnsi" w:eastAsiaTheme="majorEastAsia" w:hAnsiTheme="majorHAnsi" w:cstheme="majorBidi"/>
      <w:color w:val="6D1A1A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532"/>
    <w:rPr>
      <w:rFonts w:asciiTheme="majorHAnsi" w:eastAsiaTheme="majorEastAsia" w:hAnsiTheme="majorHAnsi" w:cstheme="majorBidi"/>
      <w:i/>
      <w:iCs/>
      <w:color w:val="6D1A1A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unhideWhenUsed/>
    <w:rsid w:val="000D1F49"/>
    <w:rPr>
      <w:color w:val="8C8C8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2266E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3260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semiHidden/>
    <w:rsid w:val="00632608"/>
  </w:style>
  <w:style w:type="paragraph" w:customStyle="1" w:styleId="Heading1Alt">
    <w:name w:val="Heading 1 Alt"/>
    <w:basedOn w:val="Normal"/>
    <w:next w:val="Normal"/>
    <w:uiPriority w:val="1"/>
    <w:qFormat/>
    <w:rsid w:val="00E25F83"/>
    <w:pPr>
      <w:spacing w:before="60" w:after="120"/>
    </w:pPr>
    <w:rPr>
      <w:rFonts w:asciiTheme="majorHAnsi" w:hAnsiTheme="majorHAnsi"/>
      <w:b/>
      <w:color w:val="FFFFFF" w:themeColor="background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F83"/>
    <w:pPr>
      <w:numPr>
        <w:ilvl w:val="1"/>
      </w:numPr>
      <w:spacing w:before="120"/>
    </w:pPr>
    <w:rPr>
      <w:rFonts w:asciiTheme="majorHAnsi" w:eastAsiaTheme="minorEastAsia" w:hAnsiTheme="majorHAnsi"/>
      <w:b/>
      <w:color w:val="000000" w:themeColor="text1"/>
      <w:sz w:val="48"/>
    </w:rPr>
  </w:style>
  <w:style w:type="character" w:styleId="PlaceholderText">
    <w:name w:val="Placeholder Text"/>
    <w:basedOn w:val="DefaultParagraphFont"/>
    <w:uiPriority w:val="99"/>
    <w:semiHidden/>
    <w:rsid w:val="00C75B47"/>
    <w:rPr>
      <w:color w:val="808080"/>
    </w:rPr>
  </w:style>
  <w:style w:type="character" w:customStyle="1" w:styleId="SubtitleChar">
    <w:name w:val="Subtitle Char"/>
    <w:basedOn w:val="DefaultParagraphFont"/>
    <w:link w:val="Subtitle"/>
    <w:uiPriority w:val="11"/>
    <w:rsid w:val="00E25F83"/>
    <w:rPr>
      <w:rFonts w:asciiTheme="majorHAnsi" w:eastAsiaTheme="minorEastAsia" w:hAnsiTheme="majorHAnsi"/>
      <w:b/>
      <w:color w:val="000000" w:themeColor="text1"/>
      <w:sz w:val="48"/>
    </w:rPr>
  </w:style>
  <w:style w:type="paragraph" w:customStyle="1" w:styleId="Whitetext">
    <w:name w:val="White text"/>
    <w:basedOn w:val="Normal"/>
    <w:next w:val="Normal"/>
    <w:uiPriority w:val="1"/>
    <w:qFormat/>
    <w:rsid w:val="00246839"/>
    <w:pPr>
      <w:widowControl w:val="0"/>
      <w:autoSpaceDE w:val="0"/>
      <w:autoSpaceDN w:val="0"/>
      <w:adjustRightInd w:val="0"/>
    </w:pPr>
    <w:rPr>
      <w:rFonts w:eastAsia="Times New Roman" w:cs="Times"/>
      <w:color w:val="FFFFFF" w:themeColor="background1"/>
    </w:rPr>
  </w:style>
  <w:style w:type="character" w:customStyle="1" w:styleId="UnresolvedMention1">
    <w:name w:val="Unresolved Mention1"/>
    <w:basedOn w:val="DefaultParagraphFont"/>
    <w:uiPriority w:val="99"/>
    <w:semiHidden/>
    <w:rsid w:val="00433F80"/>
    <w:rPr>
      <w:color w:val="605E5C"/>
      <w:shd w:val="clear" w:color="auto" w:fill="E1DFDD"/>
    </w:rPr>
  </w:style>
  <w:style w:type="paragraph" w:customStyle="1" w:styleId="SkillsBullets">
    <w:name w:val="Skills Bullets"/>
    <w:basedOn w:val="Normal"/>
    <w:qFormat/>
    <w:rsid w:val="007A6A88"/>
    <w:pPr>
      <w:numPr>
        <w:numId w:val="30"/>
      </w:numPr>
      <w:contextualSpacing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patn\AppData\Roaming\Microsoft\Templates\Woodwork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787DDFA444D57A0CC6EA3DDB84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ACD808-0DF0-4D8C-92BE-E02D31D44E65}"/>
      </w:docPartPr>
      <w:docPartBody>
        <w:p w:rsidR="00523D36" w:rsidRDefault="00523D36">
          <w:pPr>
            <w:pStyle w:val="EFA787DDFA444D57A0CC6EA3DDB848C8"/>
          </w:pPr>
          <w:r w:rsidRPr="007A6A88">
            <w:rPr>
              <w:lang w:val="fr-FR"/>
            </w:rPr>
            <w:t>Location</w:t>
          </w:r>
        </w:p>
      </w:docPartBody>
    </w:docPart>
    <w:docPart>
      <w:docPartPr>
        <w:name w:val="FB94A65F2F274536B5973F0B47888C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8130DB-2384-46D1-8110-CC945CDD9CEB}"/>
      </w:docPartPr>
      <w:docPartBody>
        <w:p w:rsidR="00523D36" w:rsidRDefault="00523D36">
          <w:pPr>
            <w:pStyle w:val="FB94A65F2F274536B5973F0B47888CA3"/>
          </w:pPr>
          <w:r w:rsidRPr="007A6A88">
            <w:rPr>
              <w:lang w:val="fr-FR"/>
            </w:rPr>
            <w:t>Phone</w:t>
          </w:r>
        </w:p>
      </w:docPartBody>
    </w:docPart>
    <w:docPart>
      <w:docPartPr>
        <w:name w:val="6429DD8EF3374F1AB7AFB61A4C51EB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B20E0-C0CC-417A-BB4D-6B3DC8218F3F}"/>
      </w:docPartPr>
      <w:docPartBody>
        <w:p w:rsidR="00523D36" w:rsidRDefault="00523D36">
          <w:pPr>
            <w:pStyle w:val="6429DD8EF3374F1AB7AFB61A4C51EB56"/>
          </w:pPr>
          <w:r w:rsidRPr="007A6A88">
            <w:rPr>
              <w:lang w:val="fr-FR"/>
            </w:rPr>
            <w:t>Email</w:t>
          </w:r>
        </w:p>
      </w:docPartBody>
    </w:docPart>
    <w:docPart>
      <w:docPartPr>
        <w:name w:val="202D1A6EE65D4F469656F8F4026D48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ACA76-78B2-4FC1-89D1-09ECAFA445A2}"/>
      </w:docPartPr>
      <w:docPartBody>
        <w:p w:rsidR="00523D36" w:rsidRDefault="00523D36">
          <w:pPr>
            <w:pStyle w:val="202D1A6EE65D4F469656F8F4026D4816"/>
          </w:pPr>
          <w:r w:rsidRPr="007A6A88">
            <w:rPr>
              <w:lang w:val="fr-FR"/>
            </w:rPr>
            <w:t>Website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D36"/>
    <w:rsid w:val="00523D36"/>
    <w:rsid w:val="005B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1"/>
    <w:qFormat/>
    <w:pPr>
      <w:keepNext/>
      <w:spacing w:before="240" w:after="0" w:line="240" w:lineRule="auto"/>
      <w:outlineLvl w:val="1"/>
    </w:pPr>
    <w:rPr>
      <w:rFonts w:eastAsiaTheme="minorHAnsi"/>
      <w:b/>
      <w:bCs/>
      <w:kern w:val="0"/>
      <w:sz w:val="20"/>
      <w:szCs w:val="32"/>
      <w:lang w:val="en-US"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1386F1E6E374A44B1CC10EB47B48CFB">
    <w:name w:val="11386F1E6E374A44B1CC10EB47B48CFB"/>
  </w:style>
  <w:style w:type="paragraph" w:customStyle="1" w:styleId="2EE9965E813A40BFAE58C7E0D3A40A12">
    <w:name w:val="2EE9965E813A40BFAE58C7E0D3A40A12"/>
  </w:style>
  <w:style w:type="paragraph" w:customStyle="1" w:styleId="3BFE21FB542D41319F48DFC906503CE5">
    <w:name w:val="3BFE21FB542D41319F48DFC906503CE5"/>
  </w:style>
  <w:style w:type="paragraph" w:customStyle="1" w:styleId="EFA787DDFA444D57A0CC6EA3DDB848C8">
    <w:name w:val="EFA787DDFA444D57A0CC6EA3DDB848C8"/>
  </w:style>
  <w:style w:type="paragraph" w:customStyle="1" w:styleId="EE754F399ABE4DB6B65FA0794A43CB3E">
    <w:name w:val="EE754F399ABE4DB6B65FA0794A43CB3E"/>
  </w:style>
  <w:style w:type="paragraph" w:customStyle="1" w:styleId="FB94A65F2F274536B5973F0B47888CA3">
    <w:name w:val="FB94A65F2F274536B5973F0B47888CA3"/>
  </w:style>
  <w:style w:type="paragraph" w:customStyle="1" w:styleId="B4FA9A1AE2EE4C81A25E2EDE6697F05F">
    <w:name w:val="B4FA9A1AE2EE4C81A25E2EDE6697F05F"/>
  </w:style>
  <w:style w:type="paragraph" w:customStyle="1" w:styleId="6429DD8EF3374F1AB7AFB61A4C51EB56">
    <w:name w:val="6429DD8EF3374F1AB7AFB61A4C51EB56"/>
  </w:style>
  <w:style w:type="paragraph" w:customStyle="1" w:styleId="FCEC211AB915496AB6AA392CF7C66094">
    <w:name w:val="FCEC211AB915496AB6AA392CF7C66094"/>
  </w:style>
  <w:style w:type="paragraph" w:customStyle="1" w:styleId="202D1A6EE65D4F469656F8F4026D4816">
    <w:name w:val="202D1A6EE65D4F469656F8F4026D4816"/>
  </w:style>
  <w:style w:type="paragraph" w:customStyle="1" w:styleId="3C266196997F45AEAEDB8AA0EE6642E2">
    <w:name w:val="3C266196997F45AEAEDB8AA0EE6642E2"/>
  </w:style>
  <w:style w:type="paragraph" w:customStyle="1" w:styleId="5352899D19604E0C86504D9AD6ACE27B">
    <w:name w:val="5352899D19604E0C86504D9AD6ACE27B"/>
  </w:style>
  <w:style w:type="paragraph" w:customStyle="1" w:styleId="947B781650364E8A9B84064BEA2E014C">
    <w:name w:val="947B781650364E8A9B84064BEA2E014C"/>
  </w:style>
  <w:style w:type="paragraph" w:customStyle="1" w:styleId="3BEFE90D7E9744DC80452BD492536095">
    <w:name w:val="3BEFE90D7E9744DC80452BD492536095"/>
  </w:style>
  <w:style w:type="paragraph" w:customStyle="1" w:styleId="DFCD40400CDA4143A282F39255A546AE">
    <w:name w:val="DFCD40400CDA4143A282F39255A546AE"/>
  </w:style>
  <w:style w:type="paragraph" w:customStyle="1" w:styleId="FDFD6B12F4974AB6A9B65160417B8DB3">
    <w:name w:val="FDFD6B12F4974AB6A9B65160417B8DB3"/>
  </w:style>
  <w:style w:type="paragraph" w:customStyle="1" w:styleId="0477281238E84ACB93F5FB2058255802">
    <w:name w:val="0477281238E84ACB93F5FB2058255802"/>
  </w:style>
  <w:style w:type="paragraph" w:customStyle="1" w:styleId="522F170333104B0C9A34FCF90F83AAE6">
    <w:name w:val="522F170333104B0C9A34FCF90F83AAE6"/>
  </w:style>
  <w:style w:type="paragraph" w:customStyle="1" w:styleId="FC463F35D0B54D2DB78AAEC086A492BC">
    <w:name w:val="FC463F35D0B54D2DB78AAEC086A492BC"/>
  </w:style>
  <w:style w:type="paragraph" w:customStyle="1" w:styleId="F4420CD70FA949BDB280965B452187FD">
    <w:name w:val="F4420CD70FA949BDB280965B452187FD"/>
  </w:style>
  <w:style w:type="paragraph" w:customStyle="1" w:styleId="934D130B57B54193B8565F8D2C79717A">
    <w:name w:val="934D130B57B54193B8565F8D2C79717A"/>
  </w:style>
  <w:style w:type="paragraph" w:customStyle="1" w:styleId="C22E4C07188F42BFA67E5C766DFAD792">
    <w:name w:val="C22E4C07188F42BFA67E5C766DFAD792"/>
  </w:style>
  <w:style w:type="paragraph" w:customStyle="1" w:styleId="0D5FE3DA44744371A370A7EB4CE2B275">
    <w:name w:val="0D5FE3DA44744371A370A7EB4CE2B275"/>
  </w:style>
  <w:style w:type="paragraph" w:customStyle="1" w:styleId="262B755189C84246899BDD84824DB0DD">
    <w:name w:val="262B755189C84246899BDD84824DB0DD"/>
  </w:style>
  <w:style w:type="paragraph" w:customStyle="1" w:styleId="ACDF19E568794EA9879FE335E2AF156E">
    <w:name w:val="ACDF19E568794EA9879FE335E2AF156E"/>
  </w:style>
  <w:style w:type="paragraph" w:customStyle="1" w:styleId="A0CDDFED4A344D7490616B9567DDA4C8">
    <w:name w:val="A0CDDFED4A344D7490616B9567DDA4C8"/>
  </w:style>
  <w:style w:type="paragraph" w:customStyle="1" w:styleId="74CAD33456054562A4B123A71C55E9F8">
    <w:name w:val="74CAD33456054562A4B123A71C55E9F8"/>
  </w:style>
  <w:style w:type="paragraph" w:customStyle="1" w:styleId="8A23E7D50F7449F69DEF4EBECDA3AC2C">
    <w:name w:val="8A23E7D50F7449F69DEF4EBECDA3AC2C"/>
  </w:style>
  <w:style w:type="paragraph" w:customStyle="1" w:styleId="D655F3F643444C5C8BCF90EA8470FC1C">
    <w:name w:val="D655F3F643444C5C8BCF90EA8470FC1C"/>
  </w:style>
  <w:style w:type="paragraph" w:customStyle="1" w:styleId="DE807823E57141AB96CDDCBDFACD69F2">
    <w:name w:val="DE807823E57141AB96CDDCBDFACD69F2"/>
  </w:style>
  <w:style w:type="paragraph" w:customStyle="1" w:styleId="0C284874FF8D4943A2B68CD8988CB2B6">
    <w:name w:val="0C284874FF8D4943A2B68CD8988CB2B6"/>
  </w:style>
  <w:style w:type="paragraph" w:customStyle="1" w:styleId="4C97C2AC545A43E289C954324385BE62">
    <w:name w:val="4C97C2AC545A43E289C954324385BE62"/>
  </w:style>
  <w:style w:type="character" w:customStyle="1" w:styleId="Heading2Char">
    <w:name w:val="Heading 2 Char"/>
    <w:basedOn w:val="DefaultParagraphFont"/>
    <w:link w:val="Heading2"/>
    <w:uiPriority w:val="1"/>
    <w:rPr>
      <w:rFonts w:eastAsiaTheme="minorHAnsi"/>
      <w:b/>
      <w:bCs/>
      <w:kern w:val="0"/>
      <w:sz w:val="20"/>
      <w:szCs w:val="32"/>
      <w:lang w:val="en-US" w:eastAsia="zh-CN"/>
      <w14:ligatures w14:val="none"/>
    </w:rPr>
  </w:style>
  <w:style w:type="paragraph" w:customStyle="1" w:styleId="FD39C8EE87D34CD3B0B50F4D24D154A7">
    <w:name w:val="FD39C8EE87D34CD3B0B50F4D24D154A7"/>
  </w:style>
  <w:style w:type="paragraph" w:customStyle="1" w:styleId="9C4A524331A7438CADD4E4BE3B704B6D">
    <w:name w:val="9C4A524331A7438CADD4E4BE3B704B6D"/>
  </w:style>
  <w:style w:type="paragraph" w:customStyle="1" w:styleId="5E22C24CA55E48D89356D0FB90275100">
    <w:name w:val="5E22C24CA55E48D89356D0FB90275100"/>
  </w:style>
  <w:style w:type="paragraph" w:customStyle="1" w:styleId="EF7DC4DCD3C54310B245F0AC8A9EF8A3">
    <w:name w:val="EF7DC4DCD3C54310B245F0AC8A9EF8A3"/>
  </w:style>
  <w:style w:type="paragraph" w:customStyle="1" w:styleId="FF2D9BC7AF3B4ADF83B30EBBD26E105B">
    <w:name w:val="FF2D9BC7AF3B4ADF83B30EBBD26E105B"/>
  </w:style>
  <w:style w:type="paragraph" w:customStyle="1" w:styleId="95C74A82D67F4F37B24321BC1D89E463">
    <w:name w:val="95C74A82D67F4F37B24321BC1D89E463"/>
  </w:style>
  <w:style w:type="paragraph" w:customStyle="1" w:styleId="4D2960B029904EF2B02A5FF0B2EB6621">
    <w:name w:val="4D2960B029904EF2B02A5FF0B2EB6621"/>
  </w:style>
  <w:style w:type="paragraph" w:customStyle="1" w:styleId="9785FECEF30447DD8CB85A6F63EEF347">
    <w:name w:val="9785FECEF30447DD8CB85A6F63EEF347"/>
  </w:style>
  <w:style w:type="paragraph" w:customStyle="1" w:styleId="D71460CEFD2D45A9BB5FFF427EF3722F">
    <w:name w:val="D71460CEFD2D45A9BB5FFF427EF3722F"/>
  </w:style>
  <w:style w:type="paragraph" w:customStyle="1" w:styleId="9BC211AF00384165B1DB3D80DC6E57D3">
    <w:name w:val="9BC211AF00384165B1DB3D80DC6E57D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L02">
      <a:dk1>
        <a:srgbClr val="000000"/>
      </a:dk1>
      <a:lt1>
        <a:srgbClr val="FFFFFF"/>
      </a:lt1>
      <a:dk2>
        <a:srgbClr val="454551"/>
      </a:dk2>
      <a:lt2>
        <a:srgbClr val="D8D9DC"/>
      </a:lt2>
      <a:accent1>
        <a:srgbClr val="D14140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Custom 110">
      <a:majorFont>
        <a:latin typeface="Georgia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11D347BF-19B5-4960-8030-B1E4E8F64B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29A8C1-5468-45C3-ACB9-92A4C24C90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B4C849A-273B-4A76-936D-84CF7BB3151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Woodworking resume</Template>
  <TotalTime>8</TotalTime>
  <Pages>2</Pages>
  <Words>232</Words>
  <Characters>1419</Characters>
  <Application>Microsoft Office Word</Application>
  <DocSecurity>0</DocSecurity>
  <Lines>94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Patnaik</dc:creator>
  <cp:keywords/>
  <dc:description/>
  <cp:lastModifiedBy>Rajesh Patnaik</cp:lastModifiedBy>
  <cp:revision>1</cp:revision>
  <dcterms:created xsi:type="dcterms:W3CDTF">2026-01-19T16:57:00Z</dcterms:created>
  <dcterms:modified xsi:type="dcterms:W3CDTF">2026-01-19T17:05:00Z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